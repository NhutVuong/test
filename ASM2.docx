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E3458" w14:textId="77777777" w:rsidR="00562A0B" w:rsidRDefault="009C53E3">
      <w:pPr>
        <w:spacing w:before="240" w:after="0"/>
        <w:jc w:val="both"/>
      </w:pPr>
      <w:r>
        <w:br w:type="textWrapping" w:clear="all"/>
      </w:r>
    </w:p>
    <w:p w14:paraId="45FF45EA" w14:textId="180EEBFD" w:rsidR="00562A0B" w:rsidRPr="00F0317C" w:rsidRDefault="0069192C">
      <w:pPr>
        <w:spacing w:before="240"/>
        <w:jc w:val="center"/>
        <w:rPr>
          <w:rFonts w:cs="Times New Roman"/>
          <w:b/>
          <w:color w:val="002060"/>
          <w:sz w:val="52"/>
          <w:szCs w:val="50"/>
        </w:rPr>
      </w:pPr>
      <w:r>
        <w:rPr>
          <w:rFonts w:cs="Times New Roman"/>
          <w:b/>
          <w:color w:val="002060"/>
          <w:sz w:val="48"/>
          <w:szCs w:val="50"/>
        </w:rPr>
        <w:t>ASSIGNMENT 2</w:t>
      </w:r>
    </w:p>
    <w:p w14:paraId="6D29F0FB" w14:textId="3963A305" w:rsidR="00562A0B" w:rsidRDefault="009C53E3">
      <w:pPr>
        <w:spacing w:before="240" w:after="360"/>
        <w:jc w:val="center"/>
        <w:rPr>
          <w:rFonts w:cs="Times New Roman"/>
          <w:b/>
          <w:color w:val="4F81BD" w:themeColor="accent1"/>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0317C">
        <w:rPr>
          <w:rFonts w:cs="Times New Roman"/>
          <w:b/>
          <w:color w:val="4F81BD" w:themeColor="accent1"/>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BÁO CÁO </w:t>
      </w:r>
      <w:r w:rsidR="00ED26C2">
        <w:rPr>
          <w:rFonts w:cs="Times New Roman"/>
          <w:b/>
          <w:color w:val="4F81BD" w:themeColor="accent1"/>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Lab </w:t>
      </w:r>
      <w:r w:rsidR="0069192C">
        <w:rPr>
          <w:rFonts w:cs="Times New Roman"/>
          <w:b/>
          <w:color w:val="4F81BD" w:themeColor="accent1"/>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ASM2</w:t>
      </w:r>
    </w:p>
    <w:p w14:paraId="7D0EB841" w14:textId="77777777" w:rsidR="00562A0B" w:rsidRPr="00F0317C" w:rsidRDefault="00562A0B">
      <w:pPr>
        <w:spacing w:before="240" w:after="0"/>
        <w:jc w:val="both"/>
        <w:rPr>
          <w:rFonts w:cs="Times New Roman"/>
          <w:b/>
          <w:color w:val="4F81BD" w:themeColor="accent1"/>
          <w:sz w:val="40"/>
        </w:rPr>
      </w:pPr>
    </w:p>
    <w:p w14:paraId="38BF852F" w14:textId="61C7A0BB" w:rsidR="00562A0B" w:rsidRPr="00F0317C" w:rsidRDefault="009C53E3">
      <w:pPr>
        <w:tabs>
          <w:tab w:val="left" w:pos="4050"/>
        </w:tabs>
        <w:spacing w:before="240"/>
        <w:ind w:left="720"/>
        <w:jc w:val="both"/>
        <w:rPr>
          <w:rFonts w:cs="Times New Roman"/>
          <w:sz w:val="32"/>
        </w:rPr>
      </w:pPr>
      <w:r w:rsidRPr="00F0317C">
        <w:rPr>
          <w:rFonts w:cs="Times New Roman"/>
          <w:sz w:val="32"/>
        </w:rPr>
        <w:t xml:space="preserve">Mã số sinh viên </w:t>
      </w:r>
      <w:r w:rsidRPr="00F0317C">
        <w:rPr>
          <w:rFonts w:cs="Times New Roman"/>
          <w:sz w:val="32"/>
        </w:rPr>
        <w:tab/>
        <w:t>: PS4</w:t>
      </w:r>
      <w:r w:rsidR="00ED26C2">
        <w:rPr>
          <w:rFonts w:cs="Times New Roman"/>
          <w:sz w:val="32"/>
        </w:rPr>
        <w:t>2128</w:t>
      </w:r>
      <w:r w:rsidR="00300702">
        <w:rPr>
          <w:rFonts w:cs="Times New Roman"/>
          <w:sz w:val="32"/>
        </w:rPr>
        <w:t xml:space="preserve"> </w:t>
      </w:r>
    </w:p>
    <w:p w14:paraId="26652163" w14:textId="0AEA839C" w:rsidR="00562A0B" w:rsidRPr="00F0317C" w:rsidRDefault="009C53E3" w:rsidP="005B10F8">
      <w:pPr>
        <w:tabs>
          <w:tab w:val="left" w:pos="4050"/>
        </w:tabs>
        <w:spacing w:before="240"/>
        <w:ind w:left="4050" w:hanging="3330"/>
        <w:jc w:val="both"/>
        <w:rPr>
          <w:rFonts w:cs="Times New Roman"/>
          <w:sz w:val="32"/>
        </w:rPr>
      </w:pPr>
      <w:r w:rsidRPr="00F0317C">
        <w:rPr>
          <w:rFonts w:cs="Times New Roman"/>
          <w:sz w:val="32"/>
        </w:rPr>
        <w:t xml:space="preserve">Họ tên sinh viên </w:t>
      </w:r>
      <w:r w:rsidRPr="00F0317C">
        <w:rPr>
          <w:rFonts w:cs="Times New Roman"/>
          <w:sz w:val="32"/>
        </w:rPr>
        <w:tab/>
        <w:t xml:space="preserve">: </w:t>
      </w:r>
      <w:r w:rsidR="00ED26C2">
        <w:rPr>
          <w:rFonts w:cs="Times New Roman"/>
          <w:sz w:val="32"/>
        </w:rPr>
        <w:t>Hoàng Công Nhựt Vương</w:t>
      </w:r>
      <w:r w:rsidR="00300702">
        <w:rPr>
          <w:rFonts w:cs="Times New Roman"/>
          <w:sz w:val="32"/>
        </w:rPr>
        <w:t xml:space="preserve"> </w:t>
      </w:r>
    </w:p>
    <w:p w14:paraId="10BE871E" w14:textId="4AA1BA57" w:rsidR="00562A0B" w:rsidRPr="00F0317C" w:rsidRDefault="009C53E3">
      <w:pPr>
        <w:tabs>
          <w:tab w:val="left" w:pos="4050"/>
        </w:tabs>
        <w:spacing w:before="240"/>
        <w:ind w:left="720"/>
        <w:jc w:val="both"/>
        <w:rPr>
          <w:rFonts w:cs="Times New Roman"/>
          <w:sz w:val="32"/>
        </w:rPr>
      </w:pPr>
      <w:r w:rsidRPr="00F0317C">
        <w:rPr>
          <w:rFonts w:cs="Times New Roman"/>
          <w:sz w:val="32"/>
        </w:rPr>
        <w:t xml:space="preserve">Lớp </w:t>
      </w:r>
      <w:r w:rsidRPr="00F0317C">
        <w:rPr>
          <w:rFonts w:cs="Times New Roman"/>
          <w:sz w:val="32"/>
        </w:rPr>
        <w:tab/>
        <w:t>: DAT</w:t>
      </w:r>
      <w:r w:rsidR="00720A10">
        <w:rPr>
          <w:rFonts w:cs="Times New Roman"/>
          <w:sz w:val="32"/>
        </w:rPr>
        <w:t>2011</w:t>
      </w:r>
      <w:r w:rsidRPr="00F0317C">
        <w:rPr>
          <w:rFonts w:cs="Times New Roman"/>
          <w:sz w:val="32"/>
        </w:rPr>
        <w:t>_DP19303</w:t>
      </w:r>
    </w:p>
    <w:p w14:paraId="78524D8E" w14:textId="56A63D6D" w:rsidR="00562A0B" w:rsidRPr="00F0317C" w:rsidRDefault="009C53E3">
      <w:pPr>
        <w:tabs>
          <w:tab w:val="left" w:pos="4050"/>
        </w:tabs>
        <w:spacing w:before="240"/>
        <w:ind w:left="720"/>
        <w:jc w:val="both"/>
        <w:rPr>
          <w:rFonts w:cs="Times New Roman"/>
          <w:sz w:val="32"/>
        </w:rPr>
      </w:pPr>
      <w:r w:rsidRPr="00F0317C">
        <w:rPr>
          <w:rFonts w:cs="Times New Roman"/>
          <w:sz w:val="32"/>
        </w:rPr>
        <w:t xml:space="preserve">Giảng viên hướng dẫn </w:t>
      </w:r>
      <w:r w:rsidRPr="00F0317C">
        <w:rPr>
          <w:rFonts w:cs="Times New Roman"/>
          <w:sz w:val="32"/>
        </w:rPr>
        <w:tab/>
        <w:t xml:space="preserve">: </w:t>
      </w:r>
      <w:r w:rsidR="00720A10">
        <w:rPr>
          <w:rFonts w:cs="Times New Roman"/>
          <w:sz w:val="32"/>
        </w:rPr>
        <w:t>Nguyễn Phạm Khánh Ngọc</w:t>
      </w:r>
    </w:p>
    <w:p w14:paraId="0876419E" w14:textId="77777777" w:rsidR="00562A0B" w:rsidRPr="00F0317C" w:rsidRDefault="00562A0B">
      <w:pPr>
        <w:spacing w:before="240" w:after="0"/>
        <w:jc w:val="both"/>
        <w:rPr>
          <w:rFonts w:cs="Times New Roman"/>
        </w:rPr>
      </w:pPr>
    </w:p>
    <w:p w14:paraId="3BBFF5C8" w14:textId="77777777" w:rsidR="00562A0B" w:rsidRPr="00F0317C" w:rsidRDefault="009C53E3">
      <w:pPr>
        <w:spacing w:before="240"/>
        <w:jc w:val="both"/>
        <w:rPr>
          <w:rFonts w:cs="Times New Roman"/>
        </w:rPr>
      </w:pPr>
      <w:r w:rsidRPr="00F0317C">
        <w:rPr>
          <w:rFonts w:cs="Times New Roman"/>
        </w:rPr>
        <w:br w:type="page"/>
      </w:r>
    </w:p>
    <w:p w14:paraId="4E44DA03" w14:textId="77777777" w:rsidR="00562A0B" w:rsidRPr="00F0317C" w:rsidRDefault="00562A0B">
      <w:pPr>
        <w:spacing w:before="240"/>
        <w:jc w:val="both"/>
        <w:rPr>
          <w:rStyle w:val="fontstyle01"/>
          <w:rFonts w:ascii="Times New Roman" w:hAnsi="Times New Roman" w:cs="Times New Roman"/>
          <w:sz w:val="24"/>
          <w:szCs w:val="24"/>
        </w:rPr>
        <w:sectPr w:rsidR="00562A0B" w:rsidRPr="00F0317C">
          <w:headerReference w:type="default" r:id="rId8"/>
          <w:footerReference w:type="default" r:id="rId9"/>
          <w:headerReference w:type="first" r:id="rId10"/>
          <w:pgSz w:w="11907" w:h="1683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426C958F" w14:textId="77777777" w:rsidR="00562A0B" w:rsidRPr="00F0317C" w:rsidRDefault="009C53E3">
      <w:pPr>
        <w:pStyle w:val="TOCHeading1"/>
        <w:spacing w:before="240"/>
        <w:ind w:left="720" w:hanging="720"/>
        <w:jc w:val="center"/>
        <w:rPr>
          <w:rFonts w:cs="Times New Roman"/>
          <w:sz w:val="40"/>
        </w:rPr>
      </w:pPr>
      <w:r w:rsidRPr="00F0317C">
        <w:rPr>
          <w:rFonts w:cs="Times New Roman"/>
          <w:sz w:val="40"/>
        </w:rPr>
        <w:lastRenderedPageBreak/>
        <w:t>MỤC LỤC</w:t>
      </w:r>
    </w:p>
    <w:p w14:paraId="0AD90FEC" w14:textId="4CB3A7CB" w:rsidR="009077E0" w:rsidRDefault="009077E0" w:rsidP="00ED26C2">
      <w:pPr>
        <w:pStyle w:val="TOCHeading"/>
      </w:pPr>
    </w:p>
    <w:p w14:paraId="698007B4" w14:textId="77777777" w:rsidR="00562A0B" w:rsidRPr="00F0317C" w:rsidRDefault="00562A0B">
      <w:pPr>
        <w:spacing w:before="240"/>
        <w:jc w:val="both"/>
        <w:rPr>
          <w:rFonts w:cs="Times New Roman"/>
        </w:rPr>
        <w:sectPr w:rsidR="00562A0B" w:rsidRPr="00F0317C">
          <w:headerReference w:type="default" r:id="rId11"/>
          <w:footerReference w:type="first" r:id="rId12"/>
          <w:pgSz w:w="11907" w:h="16839"/>
          <w:pgMar w:top="1152" w:right="1152" w:bottom="1152" w:left="1152" w:header="576" w:footer="576" w:gutter="720"/>
          <w:cols w:space="720"/>
          <w:titlePg/>
          <w:docGrid w:linePitch="381"/>
        </w:sectPr>
      </w:pPr>
    </w:p>
    <w:p w14:paraId="5350CAEF" w14:textId="766FD6EF" w:rsidR="00856196" w:rsidRPr="00856196" w:rsidRDefault="00856196" w:rsidP="00856196">
      <w:pPr>
        <w:pStyle w:val="Heading2"/>
        <w:rPr>
          <w:rFonts w:asciiTheme="minorHAnsi" w:eastAsia="Times New Roman" w:hAnsiTheme="minorHAnsi" w:cstheme="minorHAnsi"/>
          <w:color w:val="000000" w:themeColor="text1"/>
          <w:sz w:val="32"/>
          <w:szCs w:val="32"/>
        </w:rPr>
      </w:pPr>
      <w:r w:rsidRPr="00856196">
        <w:rPr>
          <w:rFonts w:asciiTheme="minorHAnsi" w:eastAsia="Times New Roman" w:hAnsiTheme="minorHAnsi" w:cstheme="minorHAnsi"/>
          <w:color w:val="000000" w:themeColor="text1"/>
          <w:sz w:val="32"/>
          <w:szCs w:val="32"/>
        </w:rPr>
        <w:lastRenderedPageBreak/>
        <w:t>Bài 1 (2 điểm) :</w:t>
      </w:r>
    </w:p>
    <w:p w14:paraId="35EC95AD" w14:textId="77777777" w:rsidR="00171A44" w:rsidRDefault="00171A44" w:rsidP="008C372F">
      <w:r>
        <w:t xml:space="preserve">ĐẶT VẤN ĐỀ: Công ty Rồng Việt đang hoạt động trong lĩnh vực quảng cáo. Họ có nhiều nhân viên và được chia nhiều phòng ban. Do tính chất công việc khác nhau nên việc tính lương cũng phải áp dụng các công thức khác nhau. Cụ thể thì nhân viên hành chính sẽ được trả lương tháng, trưởng phòng ngoài lương tháng còn có lương trách nhiệm còn nhân viên tiếp thị thì một phần ít lương tháng cố định và hoa hồng từ doanh số bán hàng của mỗi nhân viên. Công ty Rồng Việt muốn thuê bạn xây dựng phần mền quản lý nhân sự tiền lương bao gồm các chức năng sau </w:t>
      </w:r>
    </w:p>
    <w:p w14:paraId="65A259C3" w14:textId="77777777" w:rsidR="00171A44" w:rsidRDefault="00171A44" w:rsidP="008C372F">
      <w:r>
        <w:rPr>
          <w:rFonts w:ascii="Segoe UI Symbol" w:hAnsi="Segoe UI Symbol" w:cs="Segoe UI Symbol"/>
        </w:rPr>
        <w:t>✓</w:t>
      </w:r>
      <w:r>
        <w:t xml:space="preserve"> Nhập và xuất danh sách nhân viên </w:t>
      </w:r>
    </w:p>
    <w:p w14:paraId="4AE02680" w14:textId="77777777" w:rsidR="00171A44" w:rsidRDefault="00171A44" w:rsidP="008C372F">
      <w:r>
        <w:rPr>
          <w:rFonts w:ascii="Segoe UI Symbol" w:hAnsi="Segoe UI Symbol" w:cs="Segoe UI Symbol"/>
        </w:rPr>
        <w:t>✓</w:t>
      </w:r>
      <w:r>
        <w:t xml:space="preserve"> Xóa hoặc cập nhật thông tin nhân viên </w:t>
      </w:r>
    </w:p>
    <w:p w14:paraId="54BF72E2" w14:textId="77777777" w:rsidR="00171A44" w:rsidRDefault="00171A44" w:rsidP="008C372F">
      <w:r>
        <w:rPr>
          <w:rFonts w:ascii="Segoe UI Symbol" w:hAnsi="Segoe UI Symbol" w:cs="Segoe UI Symbol"/>
        </w:rPr>
        <w:t>✓</w:t>
      </w:r>
      <w:r>
        <w:t xml:space="preserve"> Tìm kiếm nhân viên theo lương </w:t>
      </w:r>
    </w:p>
    <w:p w14:paraId="5B495B26" w14:textId="77777777" w:rsidR="00171A44" w:rsidRDefault="00171A44" w:rsidP="008C372F">
      <w:r>
        <w:rPr>
          <w:rFonts w:ascii="Segoe UI Symbol" w:hAnsi="Segoe UI Symbol" w:cs="Segoe UI Symbol"/>
        </w:rPr>
        <w:t>✓</w:t>
      </w:r>
      <w:r>
        <w:t xml:space="preserve"> Sắp xếp nhân viên theo họ tên và thu nhập </w:t>
      </w:r>
    </w:p>
    <w:p w14:paraId="6FF18812" w14:textId="77777777" w:rsidR="00171A44" w:rsidRDefault="00171A44" w:rsidP="008C372F">
      <w:r>
        <w:rPr>
          <w:rFonts w:ascii="Segoe UI Symbol" w:hAnsi="Segoe UI Symbol" w:cs="Segoe UI Symbol"/>
        </w:rPr>
        <w:t>✓</w:t>
      </w:r>
      <w:r>
        <w:t xml:space="preserve"> Xuất 5 nhân viên có thu nhập cao nhất công ty Trong đó nhân viên được chia làm 3 loại: nhân viên hành chính, nhân viên tiếp thị và trưởng phòng. </w:t>
      </w:r>
    </w:p>
    <w:p w14:paraId="6F8BDCD7" w14:textId="77777777" w:rsidR="00171A44" w:rsidRDefault="00171A44" w:rsidP="008C372F">
      <w:r>
        <w:rPr>
          <w:rFonts w:ascii="Segoe UI Symbol" w:hAnsi="Segoe UI Symbol" w:cs="Segoe UI Symbol"/>
        </w:rPr>
        <w:t>✓</w:t>
      </w:r>
      <w:r>
        <w:t xml:space="preserve"> Thông tin mỗi nhân viên hành chính gồm mã, họ tên, lương </w:t>
      </w:r>
    </w:p>
    <w:p w14:paraId="29FAE911" w14:textId="77777777" w:rsidR="00171A44" w:rsidRDefault="00171A44" w:rsidP="008C372F">
      <w:r>
        <w:rPr>
          <w:rFonts w:ascii="Segoe UI Symbol" w:hAnsi="Segoe UI Symbol" w:cs="Segoe UI Symbol"/>
        </w:rPr>
        <w:t>✓</w:t>
      </w:r>
      <w:r>
        <w:t xml:space="preserve"> Nhân viên tiếp thị cần thêm doanh số bán hàng và tỉ lệ hoa hồng </w:t>
      </w:r>
    </w:p>
    <w:p w14:paraId="427F1942" w14:textId="77777777" w:rsidR="00171A44" w:rsidRDefault="00171A44" w:rsidP="008C372F">
      <w:r>
        <w:rPr>
          <w:rFonts w:ascii="Segoe UI Symbol" w:hAnsi="Segoe UI Symbol" w:cs="Segoe UI Symbol"/>
        </w:rPr>
        <w:t>✓</w:t>
      </w:r>
      <w:r>
        <w:t xml:space="preserve"> Trưởng phòng có thêm lương trách nhiệm Mỗi nhân viên cần được tính thu nhập và thuế thu nhập. </w:t>
      </w:r>
    </w:p>
    <w:p w14:paraId="022FEAF5" w14:textId="77777777" w:rsidR="00171A44" w:rsidRDefault="00171A44" w:rsidP="008C372F">
      <w:r>
        <w:rPr>
          <w:rFonts w:ascii="Segoe UI Symbol" w:hAnsi="Segoe UI Symbol" w:cs="Segoe UI Symbol"/>
        </w:rPr>
        <w:t>✓</w:t>
      </w:r>
      <w:r>
        <w:t xml:space="preserve"> Thu nhập được tính bẳng tổng các khoản thu </w:t>
      </w:r>
    </w:p>
    <w:p w14:paraId="2AFC5263" w14:textId="20F8C1CF" w:rsidR="00A72479" w:rsidRDefault="00171A44" w:rsidP="008C372F">
      <w:r>
        <w:rPr>
          <w:rFonts w:ascii="Segoe UI Symbol" w:hAnsi="Segoe UI Symbol" w:cs="Segoe UI Symbol"/>
        </w:rPr>
        <w:t>✓</w:t>
      </w:r>
      <w:r>
        <w:t xml:space="preserve"> Thuế thu nhập được tính theo phương pháp lũy tiến o Dưới 9 triệu: không đóng thuế o Từ 9-15 triệu: đóng 10% o Trên 15 triệu: đóng 12% Là một lập trình viên bạn hãy xây dựng ứng dụng quản lý nhân sự tiền lương theo yêu cầu của công ty Rồng Việt cụ thể như sau:</w:t>
      </w:r>
    </w:p>
    <w:p w14:paraId="2920A560" w14:textId="64751B48" w:rsidR="00A72479" w:rsidRDefault="00A72479" w:rsidP="008C372F"/>
    <w:p w14:paraId="7BA476F7" w14:textId="6F74CB74" w:rsidR="00A72479" w:rsidRDefault="00A72479" w:rsidP="008C372F"/>
    <w:p w14:paraId="6EAE065E" w14:textId="25372D46" w:rsidR="00A72479" w:rsidRDefault="00A72479" w:rsidP="008C372F"/>
    <w:p w14:paraId="50D0AA46" w14:textId="70212315" w:rsidR="00A72479" w:rsidRDefault="00A72479" w:rsidP="008C372F"/>
    <w:p w14:paraId="424BCCCC" w14:textId="70FC84CC" w:rsidR="00A72479" w:rsidRDefault="00A72479" w:rsidP="008C372F"/>
    <w:p w14:paraId="227F8C62" w14:textId="4A88303B" w:rsidR="00A72479" w:rsidRDefault="00171A44" w:rsidP="008C372F">
      <w:r w:rsidRPr="00171A44">
        <w:lastRenderedPageBreak/>
        <w:drawing>
          <wp:inline distT="0" distB="0" distL="0" distR="0" wp14:anchorId="35B6CA72" wp14:editId="757FFFE0">
            <wp:extent cx="5640705"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0705" cy="3171825"/>
                    </a:xfrm>
                    <a:prstGeom prst="rect">
                      <a:avLst/>
                    </a:prstGeom>
                  </pic:spPr>
                </pic:pic>
              </a:graphicData>
            </a:graphic>
          </wp:inline>
        </w:drawing>
      </w:r>
    </w:p>
    <w:p w14:paraId="65AF2B03" w14:textId="7E88B966" w:rsidR="00171A44" w:rsidRDefault="00171A44" w:rsidP="008C372F">
      <w:r w:rsidRPr="00171A44">
        <w:drawing>
          <wp:inline distT="0" distB="0" distL="0" distR="0" wp14:anchorId="5E3D6920" wp14:editId="1DB402BB">
            <wp:extent cx="5640705" cy="3191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705" cy="3191510"/>
                    </a:xfrm>
                    <a:prstGeom prst="rect">
                      <a:avLst/>
                    </a:prstGeom>
                  </pic:spPr>
                </pic:pic>
              </a:graphicData>
            </a:graphic>
          </wp:inline>
        </w:drawing>
      </w:r>
    </w:p>
    <w:p w14:paraId="3C1592D5" w14:textId="1DD973DC" w:rsidR="00A72479" w:rsidRDefault="00A72479" w:rsidP="008C372F"/>
    <w:p w14:paraId="3A3E940B" w14:textId="0DC22AAA" w:rsidR="00171A44" w:rsidRDefault="00171A44" w:rsidP="008C372F"/>
    <w:p w14:paraId="6CEB65DD" w14:textId="1DAFD2A3" w:rsidR="00171A44" w:rsidRDefault="00171A44" w:rsidP="008C372F"/>
    <w:p w14:paraId="7D307AB9" w14:textId="47E0FE4C" w:rsidR="00171A44" w:rsidRDefault="00171A44" w:rsidP="008C372F"/>
    <w:p w14:paraId="1D888373" w14:textId="1927A474" w:rsidR="00171A44" w:rsidRDefault="00171A44" w:rsidP="008C372F"/>
    <w:p w14:paraId="20DCA92B" w14:textId="4C52A4D9" w:rsidR="00171A44" w:rsidRDefault="00171A44" w:rsidP="008C372F"/>
    <w:p w14:paraId="198AE496" w14:textId="00701A79" w:rsidR="00171A44" w:rsidRDefault="00171A44" w:rsidP="008C372F"/>
    <w:p w14:paraId="4B69C062" w14:textId="77777777" w:rsidR="00171A44" w:rsidRPr="00171A44" w:rsidRDefault="00171A44" w:rsidP="008C372F">
      <w:pPr>
        <w:rPr>
          <w:b/>
        </w:rPr>
      </w:pPr>
      <w:r w:rsidRPr="00171A44">
        <w:rPr>
          <w:b/>
        </w:rPr>
        <w:lastRenderedPageBreak/>
        <w:t xml:space="preserve">YÊU CẦU: </w:t>
      </w:r>
    </w:p>
    <w:p w14:paraId="67B44E79" w14:textId="33063C1B" w:rsidR="00171A44" w:rsidRDefault="00171A44" w:rsidP="008C372F">
      <w:r>
        <w:t>Y1. Nhập danh sách nhân viên từ bàn phím. Lưu thông tin nhân viên vào file.</w:t>
      </w:r>
    </w:p>
    <w:p w14:paraId="113C9CBF" w14:textId="0AF33351" w:rsidR="00171A44" w:rsidRDefault="00171A44" w:rsidP="008C372F">
      <w:r w:rsidRPr="00171A44">
        <w:drawing>
          <wp:inline distT="0" distB="0" distL="0" distR="0" wp14:anchorId="7D639093" wp14:editId="3BE2E836">
            <wp:extent cx="5640705"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0705" cy="3171825"/>
                    </a:xfrm>
                    <a:prstGeom prst="rect">
                      <a:avLst/>
                    </a:prstGeom>
                  </pic:spPr>
                </pic:pic>
              </a:graphicData>
            </a:graphic>
          </wp:inline>
        </w:drawing>
      </w:r>
    </w:p>
    <w:p w14:paraId="2F0459C8" w14:textId="0C92489F" w:rsidR="00171A44" w:rsidRDefault="00171A44" w:rsidP="008C372F">
      <w:r>
        <w:t>Y2. Đọc thông tin nhân viên từ file và xuất danh sách nhân viên ra màn hình.</w:t>
      </w:r>
    </w:p>
    <w:p w14:paraId="3C1A7AEC" w14:textId="77777777" w:rsidR="00171A44" w:rsidRDefault="00171A44" w:rsidP="008C372F">
      <w:r>
        <w:t xml:space="preserve">Y3. Tìm và hiển thị nhân viên theo mã nhập từ bàn phím. </w:t>
      </w:r>
    </w:p>
    <w:p w14:paraId="62F8BB4D" w14:textId="2B1768C1" w:rsidR="00171A44" w:rsidRDefault="00171A44" w:rsidP="008C372F">
      <w:r>
        <w:t>Y4. Xóa nhân viên theo mã nhập từ bàn phím. Cập nhật file dữ liệu.</w:t>
      </w:r>
    </w:p>
    <w:p w14:paraId="153AD40F" w14:textId="5EEA7C29" w:rsidR="00171A44" w:rsidRDefault="00171A44" w:rsidP="008C372F">
      <w:r w:rsidRPr="00171A44">
        <w:drawing>
          <wp:inline distT="0" distB="0" distL="0" distR="0" wp14:anchorId="2EE2EB0F" wp14:editId="4D77EB7F">
            <wp:extent cx="5640705"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0705" cy="3171825"/>
                    </a:xfrm>
                    <a:prstGeom prst="rect">
                      <a:avLst/>
                    </a:prstGeom>
                  </pic:spPr>
                </pic:pic>
              </a:graphicData>
            </a:graphic>
          </wp:inline>
        </w:drawing>
      </w:r>
    </w:p>
    <w:p w14:paraId="64AA1539" w14:textId="2EF15DB7" w:rsidR="00171A44" w:rsidRDefault="00171A44" w:rsidP="008C372F"/>
    <w:p w14:paraId="7CA4F5D7" w14:textId="5F783A6E" w:rsidR="00171A44" w:rsidRDefault="00171A44" w:rsidP="008C372F"/>
    <w:p w14:paraId="132D0831" w14:textId="77777777" w:rsidR="00171A44" w:rsidRDefault="00171A44" w:rsidP="008C372F">
      <w:r>
        <w:lastRenderedPageBreak/>
        <w:t xml:space="preserve">Y6. Tìm các nhân viên theo khoảng lương nhập từ bàn phím. </w:t>
      </w:r>
    </w:p>
    <w:p w14:paraId="4A872234" w14:textId="41A00D6D" w:rsidR="00171A44" w:rsidRDefault="00171A44" w:rsidP="008C372F">
      <w:r>
        <w:t>Y7. Sắp xếp nhân viên theo họ và tên.</w:t>
      </w:r>
    </w:p>
    <w:p w14:paraId="342FEF55" w14:textId="18B8CBF3" w:rsidR="00171A44" w:rsidRDefault="00171A44" w:rsidP="008C372F">
      <w:r w:rsidRPr="00171A44">
        <w:drawing>
          <wp:inline distT="0" distB="0" distL="0" distR="0" wp14:anchorId="66DFED56" wp14:editId="47CCF4F1">
            <wp:extent cx="5640705"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05" cy="3171825"/>
                    </a:xfrm>
                    <a:prstGeom prst="rect">
                      <a:avLst/>
                    </a:prstGeom>
                  </pic:spPr>
                </pic:pic>
              </a:graphicData>
            </a:graphic>
          </wp:inline>
        </w:drawing>
      </w:r>
    </w:p>
    <w:p w14:paraId="0474EB25" w14:textId="0E37CA2E" w:rsidR="00171A44" w:rsidRDefault="00171A44" w:rsidP="008C372F">
      <w:r>
        <w:t>Y8. Sắp xếp nhân viên theo thu nhập.</w:t>
      </w:r>
    </w:p>
    <w:p w14:paraId="7D20772D" w14:textId="79CE543A" w:rsidR="00171A44" w:rsidRDefault="00171A44" w:rsidP="008C372F">
      <w:r w:rsidRPr="00171A44">
        <w:drawing>
          <wp:inline distT="0" distB="0" distL="0" distR="0" wp14:anchorId="23C5673D" wp14:editId="2F5F65BA">
            <wp:extent cx="5640705"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3171825"/>
                    </a:xfrm>
                    <a:prstGeom prst="rect">
                      <a:avLst/>
                    </a:prstGeom>
                  </pic:spPr>
                </pic:pic>
              </a:graphicData>
            </a:graphic>
          </wp:inline>
        </w:drawing>
      </w:r>
    </w:p>
    <w:p w14:paraId="7B823618" w14:textId="7FDCCD23" w:rsidR="00171A44" w:rsidRDefault="00171A44" w:rsidP="008C372F"/>
    <w:p w14:paraId="54B6B12C" w14:textId="7FB7CFC1" w:rsidR="00171A44" w:rsidRDefault="00171A44" w:rsidP="008C372F"/>
    <w:p w14:paraId="49AA1919" w14:textId="1D91A2D6" w:rsidR="00171A44" w:rsidRDefault="00171A44" w:rsidP="008C372F"/>
    <w:p w14:paraId="77209B8B" w14:textId="38FC1F5A" w:rsidR="00171A44" w:rsidRDefault="00171A44" w:rsidP="008C372F"/>
    <w:p w14:paraId="3B4BA347" w14:textId="65937D0D" w:rsidR="00171A44" w:rsidRDefault="00171A44" w:rsidP="008C372F">
      <w:r>
        <w:lastRenderedPageBreak/>
        <w:t>Y9. Xuất 5 nhân viên có thu nhập cao nhất.</w:t>
      </w:r>
      <w:bookmarkStart w:id="0" w:name="_GoBack"/>
      <w:bookmarkEnd w:id="0"/>
    </w:p>
    <w:p w14:paraId="7C8D8DB8" w14:textId="26C2C0CE" w:rsidR="00171A44" w:rsidRDefault="00171A44" w:rsidP="008C372F">
      <w:r w:rsidRPr="00171A44">
        <w:drawing>
          <wp:inline distT="0" distB="0" distL="0" distR="0" wp14:anchorId="186B6041" wp14:editId="75715AE4">
            <wp:extent cx="5640705"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05" cy="3171825"/>
                    </a:xfrm>
                    <a:prstGeom prst="rect">
                      <a:avLst/>
                    </a:prstGeom>
                  </pic:spPr>
                </pic:pic>
              </a:graphicData>
            </a:graphic>
          </wp:inline>
        </w:drawing>
      </w:r>
    </w:p>
    <w:p w14:paraId="5F567F6B" w14:textId="6308E5D9" w:rsidR="00A72479" w:rsidRPr="00441164" w:rsidRDefault="00A72479" w:rsidP="00441164"/>
    <w:sectPr w:rsidR="00A72479" w:rsidRPr="00441164">
      <w:footerReference w:type="default" r:id="rId20"/>
      <w:pgSz w:w="11907" w:h="1683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1FF7D" w14:textId="77777777" w:rsidR="004639DF" w:rsidRDefault="004639DF">
      <w:pPr>
        <w:spacing w:line="240" w:lineRule="auto"/>
      </w:pPr>
      <w:r>
        <w:separator/>
      </w:r>
    </w:p>
  </w:endnote>
  <w:endnote w:type="continuationSeparator" w:id="0">
    <w:p w14:paraId="3A3EED5B" w14:textId="77777777" w:rsidR="004639DF" w:rsidRDefault="00463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F4B1E" w14:textId="77777777" w:rsidR="00562A0B" w:rsidRDefault="009C53E3">
    <w:pPr>
      <w:tabs>
        <w:tab w:val="left" w:pos="3796"/>
      </w:tabs>
      <w:jc w:val="center"/>
      <w:rPr>
        <w:rFonts w:cs="Times New Roman"/>
        <w:b/>
        <w:i/>
        <w:color w:val="002060"/>
        <w:sz w:val="36"/>
      </w:rPr>
    </w:pPr>
    <w:r>
      <w:rPr>
        <w:rFonts w:cs="Times New Roman"/>
        <w:b/>
        <w:i/>
        <w:color w:val="002060"/>
        <w:sz w:val="36"/>
      </w:rPr>
      <w:t>TP.HCM - 2024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E5E17" w14:textId="179AA601" w:rsidR="00562A0B" w:rsidRDefault="0015064E">
    <w:pPr>
      <w:pStyle w:val="Footer"/>
      <w:pBdr>
        <w:top w:val="dotDash" w:sz="8" w:space="1" w:color="auto"/>
      </w:pBdr>
      <w:tabs>
        <w:tab w:val="clear" w:pos="9360"/>
        <w:tab w:val="right" w:pos="8910"/>
      </w:tabs>
    </w:pPr>
    <w:r>
      <w:rPr>
        <w:i/>
      </w:rPr>
      <w:t>DAT10</w:t>
    </w:r>
    <w:r w:rsidR="00483811">
      <w:rPr>
        <w:i/>
      </w:rPr>
      <w:t>5</w:t>
    </w:r>
    <w:r w:rsidR="009C53E3">
      <w:rPr>
        <w:i/>
      </w:rPr>
      <w:tab/>
    </w:r>
    <w:r w:rsidR="009C53E3">
      <w:rPr>
        <w:i/>
      </w:rPr>
      <w:tab/>
      <w:t xml:space="preserve">Trang </w:t>
    </w:r>
    <w:sdt>
      <w:sdtPr>
        <w:id w:val="475031092"/>
      </w:sdtPr>
      <w:sdtEndPr/>
      <w:sdtContent>
        <w:r w:rsidR="009C53E3">
          <w:fldChar w:fldCharType="begin"/>
        </w:r>
        <w:r w:rsidR="009C53E3">
          <w:instrText xml:space="preserve"> PAGE   \* MERGEFORMAT </w:instrText>
        </w:r>
        <w:r w:rsidR="009C53E3">
          <w:fldChar w:fldCharType="separate"/>
        </w:r>
        <w:r w:rsidR="009C53E3">
          <w:t>2</w:t>
        </w:r>
        <w:r w:rsidR="009C53E3">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D9CC2" w14:textId="3BDB7434" w:rsidR="00562A0B" w:rsidRDefault="009C53E3">
    <w:pPr>
      <w:pStyle w:val="Footer"/>
      <w:pBdr>
        <w:top w:val="dotDash" w:sz="8" w:space="1" w:color="auto"/>
      </w:pBdr>
      <w:tabs>
        <w:tab w:val="clear" w:pos="9360"/>
        <w:tab w:val="right" w:pos="8910"/>
      </w:tabs>
    </w:pPr>
    <w:r>
      <w:rPr>
        <w:i/>
      </w:rPr>
      <w:t>DAT10</w:t>
    </w:r>
    <w:r w:rsidR="00483811">
      <w:rPr>
        <w:i/>
      </w:rPr>
      <w:t>5</w:t>
    </w:r>
    <w:r>
      <w:rPr>
        <w:i/>
      </w:rPr>
      <w:tab/>
    </w:r>
    <w:r>
      <w:rPr>
        <w:i/>
      </w:rPr>
      <w:tab/>
      <w:t xml:space="preserve">Trang </w:t>
    </w:r>
    <w:sdt>
      <w:sdtPr>
        <w:id w:val="1568987781"/>
      </w:sdtPr>
      <w:sdtEndPr/>
      <w:sdtContent>
        <w:r>
          <w:fldChar w:fldCharType="begin"/>
        </w:r>
        <w:r>
          <w:instrText xml:space="preserve"> PAGE   \* MERGEFORMAT </w:instrText>
        </w:r>
        <w:r>
          <w:fldChar w:fldCharType="separate"/>
        </w:r>
        <w:r>
          <w:t>4</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F1F48" w14:textId="77777777" w:rsidR="004639DF" w:rsidRDefault="004639DF">
      <w:pPr>
        <w:spacing w:after="0"/>
      </w:pPr>
      <w:r>
        <w:separator/>
      </w:r>
    </w:p>
  </w:footnote>
  <w:footnote w:type="continuationSeparator" w:id="0">
    <w:p w14:paraId="1BE8FAD6" w14:textId="77777777" w:rsidR="004639DF" w:rsidRDefault="004639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9BACA" w14:textId="77777777" w:rsidR="00562A0B" w:rsidRDefault="009C53E3">
    <w:pPr>
      <w:tabs>
        <w:tab w:val="right" w:pos="10350"/>
      </w:tabs>
      <w:ind w:right="27"/>
      <w:rPr>
        <w:b/>
      </w:rPr>
    </w:pPr>
    <w:r>
      <w:rPr>
        <w:rFonts w:cs="Times New Roman"/>
        <w:b/>
        <w:noProof/>
        <w:color w:val="002060"/>
        <w:sz w:val="42"/>
        <w:szCs w:val="50"/>
      </w:rPr>
      <w:drawing>
        <wp:anchor distT="0" distB="0" distL="114300" distR="114300" simplePos="0" relativeHeight="251659264" behindDoc="0" locked="0" layoutInCell="1" allowOverlap="1" wp14:anchorId="608C81E3" wp14:editId="095FD48F">
          <wp:simplePos x="0" y="0"/>
          <wp:positionH relativeFrom="column">
            <wp:posOffset>1649095</wp:posOffset>
          </wp:positionH>
          <wp:positionV relativeFrom="paragraph">
            <wp:posOffset>1049655</wp:posOffset>
          </wp:positionV>
          <wp:extent cx="2170430" cy="1894840"/>
          <wp:effectExtent l="0" t="0" r="1270" b="0"/>
          <wp:wrapTopAndBottom/>
          <wp:docPr id="1619810994" name="Picture 161981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10994" name="Picture 161981099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70430" cy="1894840"/>
                  </a:xfrm>
                  <a:prstGeom prst="rect">
                    <a:avLst/>
                  </a:prstGeom>
                </pic:spPr>
              </pic:pic>
            </a:graphicData>
          </a:graphic>
        </wp:anchor>
      </w:drawing>
    </w:r>
    <w:r>
      <w:rPr>
        <w:noProof/>
      </w:rPr>
      <w:drawing>
        <wp:anchor distT="0" distB="0" distL="114300" distR="114300" simplePos="0" relativeHeight="251660288" behindDoc="0" locked="0" layoutInCell="1" allowOverlap="1" wp14:anchorId="3C6A256D" wp14:editId="4F2A9845">
          <wp:simplePos x="0" y="0"/>
          <wp:positionH relativeFrom="column">
            <wp:posOffset>1323975</wp:posOffset>
          </wp:positionH>
          <wp:positionV relativeFrom="paragraph">
            <wp:posOffset>415290</wp:posOffset>
          </wp:positionV>
          <wp:extent cx="2924175" cy="560070"/>
          <wp:effectExtent l="0" t="0" r="9525" b="0"/>
          <wp:wrapSquare wrapText="bothSides"/>
          <wp:docPr id="1951421433" name="Picture 195142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21433" name="Picture 1951421433"/>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C8929" w14:textId="730B73D8" w:rsidR="00562A0B" w:rsidRDefault="009C53E3">
    <w:pPr>
      <w:pStyle w:val="Header"/>
      <w:pBdr>
        <w:bottom w:val="dotDash" w:sz="8" w:space="1" w:color="auto"/>
      </w:pBdr>
      <w:tabs>
        <w:tab w:val="clear" w:pos="9360"/>
        <w:tab w:val="right" w:pos="8640"/>
      </w:tabs>
    </w:pPr>
    <w:r>
      <w:t>MASV:</w:t>
    </w:r>
    <w:r w:rsidR="0015064E">
      <w:t xml:space="preserve"> PS42</w:t>
    </w:r>
    <w:r w:rsidR="00300702">
      <w:t>128-PS42148</w:t>
    </w:r>
    <w:r>
      <w:tab/>
    </w:r>
    <w:r>
      <w:tab/>
      <w:t xml:space="preserve">Lớp: </w:t>
    </w:r>
    <w:r w:rsidR="0015064E">
      <w:t>DP19303</w:t>
    </w:r>
  </w:p>
  <w:p w14:paraId="209443A9" w14:textId="77777777" w:rsidR="0015064E" w:rsidRDefault="0015064E">
    <w:pPr>
      <w:pStyle w:val="Header"/>
      <w:pBdr>
        <w:bottom w:val="dotDash" w:sz="8" w:space="1" w:color="auto"/>
      </w:pBdr>
      <w:tabs>
        <w:tab w:val="clear" w:pos="9360"/>
        <w:tab w:val="right"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00AE2" w14:textId="5B79F486" w:rsidR="00562A0B" w:rsidRDefault="009C53E3">
    <w:pPr>
      <w:pStyle w:val="Header"/>
      <w:pBdr>
        <w:bottom w:val="dotDash" w:sz="8" w:space="1" w:color="auto"/>
      </w:pBdr>
      <w:tabs>
        <w:tab w:val="clear" w:pos="9360"/>
        <w:tab w:val="right" w:pos="8640"/>
      </w:tabs>
    </w:pPr>
    <w:r>
      <w:t>MASV:</w:t>
    </w:r>
    <w:r w:rsidR="0015064E">
      <w:t>PS42</w:t>
    </w:r>
    <w:r w:rsidR="00300702">
      <w:t>128-PS42148</w:t>
    </w:r>
    <w:r>
      <w:tab/>
    </w:r>
    <w:r>
      <w:tab/>
      <w:t xml:space="preserve">Lớp: </w:t>
    </w:r>
    <w:r w:rsidR="0015064E">
      <w:t>DP19303</w:t>
    </w:r>
  </w:p>
  <w:p w14:paraId="22C1EE2F" w14:textId="77777777" w:rsidR="0015064E" w:rsidRDefault="0015064E">
    <w:pPr>
      <w:pStyle w:val="Header"/>
      <w:pBdr>
        <w:bottom w:val="dotDash" w:sz="8" w:space="1" w:color="auto"/>
      </w:pBdr>
      <w:tabs>
        <w:tab w:val="clear" w:pos="936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0452"/>
    <w:multiLevelType w:val="hybridMultilevel"/>
    <w:tmpl w:val="C9A8C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E378D8"/>
    <w:multiLevelType w:val="hybridMultilevel"/>
    <w:tmpl w:val="705050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629B5"/>
    <w:multiLevelType w:val="hybridMultilevel"/>
    <w:tmpl w:val="0A548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5D0958"/>
    <w:multiLevelType w:val="multilevel"/>
    <w:tmpl w:val="5A82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84754"/>
    <w:multiLevelType w:val="hybridMultilevel"/>
    <w:tmpl w:val="DAF21AEA"/>
    <w:lvl w:ilvl="0" w:tplc="6FF8E250">
      <w:numFmt w:val="bullet"/>
      <w:lvlText w:val="-"/>
      <w:lvlJc w:val="left"/>
      <w:pPr>
        <w:ind w:left="720" w:hanging="360"/>
      </w:pPr>
      <w:rPr>
        <w:rFonts w:ascii="Calibri" w:eastAsia="Times New Roman"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9DA78EE"/>
    <w:multiLevelType w:val="multilevel"/>
    <w:tmpl w:val="4EAA3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15253"/>
    <w:multiLevelType w:val="hybridMultilevel"/>
    <w:tmpl w:val="026AD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C8140F"/>
    <w:multiLevelType w:val="hybridMultilevel"/>
    <w:tmpl w:val="756C2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5202B6"/>
    <w:multiLevelType w:val="multilevel"/>
    <w:tmpl w:val="786A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72285"/>
    <w:multiLevelType w:val="hybridMultilevel"/>
    <w:tmpl w:val="003EC2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254D8"/>
    <w:multiLevelType w:val="hybridMultilevel"/>
    <w:tmpl w:val="6B287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56CB1"/>
    <w:multiLevelType w:val="multilevel"/>
    <w:tmpl w:val="3F3C6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E685D"/>
    <w:multiLevelType w:val="hybridMultilevel"/>
    <w:tmpl w:val="28189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090D22"/>
    <w:multiLevelType w:val="hybridMultilevel"/>
    <w:tmpl w:val="ACA60F7A"/>
    <w:lvl w:ilvl="0" w:tplc="43ACAA32">
      <w:numFmt w:val="bullet"/>
      <w:lvlText w:val="-"/>
      <w:lvlJc w:val="left"/>
      <w:pPr>
        <w:ind w:left="720" w:hanging="360"/>
      </w:pPr>
      <w:rPr>
        <w:rFonts w:ascii="Calibri" w:eastAsia="Times New Roman"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8897058"/>
    <w:multiLevelType w:val="multilevel"/>
    <w:tmpl w:val="4D845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BD0E69"/>
    <w:multiLevelType w:val="hybridMultilevel"/>
    <w:tmpl w:val="29F648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63A31"/>
    <w:multiLevelType w:val="hybridMultilevel"/>
    <w:tmpl w:val="85A6A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D770BA"/>
    <w:multiLevelType w:val="multilevel"/>
    <w:tmpl w:val="CD46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334EA5"/>
    <w:multiLevelType w:val="multilevel"/>
    <w:tmpl w:val="D06C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6E1168"/>
    <w:multiLevelType w:val="hybridMultilevel"/>
    <w:tmpl w:val="02A24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9137E3"/>
    <w:multiLevelType w:val="multilevel"/>
    <w:tmpl w:val="72F6A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F414D0"/>
    <w:multiLevelType w:val="hybridMultilevel"/>
    <w:tmpl w:val="55B8E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2"/>
  </w:num>
  <w:num w:numId="4">
    <w:abstractNumId w:val="1"/>
  </w:num>
  <w:num w:numId="5">
    <w:abstractNumId w:val="10"/>
  </w:num>
  <w:num w:numId="6">
    <w:abstractNumId w:val="9"/>
  </w:num>
  <w:num w:numId="7">
    <w:abstractNumId w:val="21"/>
  </w:num>
  <w:num w:numId="8">
    <w:abstractNumId w:val="19"/>
  </w:num>
  <w:num w:numId="9">
    <w:abstractNumId w:val="7"/>
  </w:num>
  <w:num w:numId="10">
    <w:abstractNumId w:val="12"/>
  </w:num>
  <w:num w:numId="11">
    <w:abstractNumId w:val="0"/>
  </w:num>
  <w:num w:numId="12">
    <w:abstractNumId w:val="6"/>
  </w:num>
  <w:num w:numId="13">
    <w:abstractNumId w:val="18"/>
  </w:num>
  <w:num w:numId="14">
    <w:abstractNumId w:val="17"/>
  </w:num>
  <w:num w:numId="15">
    <w:abstractNumId w:val="8"/>
  </w:num>
  <w:num w:numId="16">
    <w:abstractNumId w:val="20"/>
  </w:num>
  <w:num w:numId="17">
    <w:abstractNumId w:val="3"/>
  </w:num>
  <w:num w:numId="18">
    <w:abstractNumId w:val="11"/>
  </w:num>
  <w:num w:numId="19">
    <w:abstractNumId w:val="14"/>
  </w:num>
  <w:num w:numId="20">
    <w:abstractNumId w:val="5"/>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4B9"/>
    <w:rsid w:val="00034852"/>
    <w:rsid w:val="0005311A"/>
    <w:rsid w:val="00053555"/>
    <w:rsid w:val="00054A24"/>
    <w:rsid w:val="000C62F4"/>
    <w:rsid w:val="000F2D81"/>
    <w:rsid w:val="00104F5D"/>
    <w:rsid w:val="00134C14"/>
    <w:rsid w:val="00140D04"/>
    <w:rsid w:val="0015064E"/>
    <w:rsid w:val="00171A44"/>
    <w:rsid w:val="00193269"/>
    <w:rsid w:val="001D1163"/>
    <w:rsid w:val="00213B16"/>
    <w:rsid w:val="00232635"/>
    <w:rsid w:val="00254B08"/>
    <w:rsid w:val="00256FC4"/>
    <w:rsid w:val="002666B3"/>
    <w:rsid w:val="002B61D7"/>
    <w:rsid w:val="002C0FE8"/>
    <w:rsid w:val="002C1156"/>
    <w:rsid w:val="002D3BBE"/>
    <w:rsid w:val="002E00E3"/>
    <w:rsid w:val="00300702"/>
    <w:rsid w:val="00305164"/>
    <w:rsid w:val="00340FE8"/>
    <w:rsid w:val="003823D3"/>
    <w:rsid w:val="00384A34"/>
    <w:rsid w:val="003D676E"/>
    <w:rsid w:val="00441164"/>
    <w:rsid w:val="004541A2"/>
    <w:rsid w:val="004639DF"/>
    <w:rsid w:val="00483811"/>
    <w:rsid w:val="004B5AEF"/>
    <w:rsid w:val="004F7DBE"/>
    <w:rsid w:val="00533D91"/>
    <w:rsid w:val="0055484F"/>
    <w:rsid w:val="00562A0B"/>
    <w:rsid w:val="005645ED"/>
    <w:rsid w:val="00577C23"/>
    <w:rsid w:val="00592AB0"/>
    <w:rsid w:val="005B10F8"/>
    <w:rsid w:val="006125C8"/>
    <w:rsid w:val="00621360"/>
    <w:rsid w:val="00652075"/>
    <w:rsid w:val="0067027C"/>
    <w:rsid w:val="0069192C"/>
    <w:rsid w:val="006B6F20"/>
    <w:rsid w:val="006D4E3E"/>
    <w:rsid w:val="006D6AAD"/>
    <w:rsid w:val="00720A10"/>
    <w:rsid w:val="00723D08"/>
    <w:rsid w:val="00737443"/>
    <w:rsid w:val="007434B9"/>
    <w:rsid w:val="00762DB8"/>
    <w:rsid w:val="00783A2E"/>
    <w:rsid w:val="00784E50"/>
    <w:rsid w:val="007C4B96"/>
    <w:rsid w:val="007E496D"/>
    <w:rsid w:val="007E4CA3"/>
    <w:rsid w:val="0084264E"/>
    <w:rsid w:val="00844E6B"/>
    <w:rsid w:val="00856196"/>
    <w:rsid w:val="008C372F"/>
    <w:rsid w:val="008D0A03"/>
    <w:rsid w:val="008F37FA"/>
    <w:rsid w:val="009077E0"/>
    <w:rsid w:val="00952EBF"/>
    <w:rsid w:val="009741CD"/>
    <w:rsid w:val="0099698F"/>
    <w:rsid w:val="009C53E3"/>
    <w:rsid w:val="00A36F71"/>
    <w:rsid w:val="00A72479"/>
    <w:rsid w:val="00A920A9"/>
    <w:rsid w:val="00A97216"/>
    <w:rsid w:val="00A972D3"/>
    <w:rsid w:val="00B163BC"/>
    <w:rsid w:val="00B1647C"/>
    <w:rsid w:val="00B95DA7"/>
    <w:rsid w:val="00BB3778"/>
    <w:rsid w:val="00BC57D9"/>
    <w:rsid w:val="00BC6D0C"/>
    <w:rsid w:val="00C377C7"/>
    <w:rsid w:val="00C612C3"/>
    <w:rsid w:val="00CB3284"/>
    <w:rsid w:val="00D05956"/>
    <w:rsid w:val="00D43DB6"/>
    <w:rsid w:val="00D56DD0"/>
    <w:rsid w:val="00D800A7"/>
    <w:rsid w:val="00D9437A"/>
    <w:rsid w:val="00DC68FE"/>
    <w:rsid w:val="00DD6BC8"/>
    <w:rsid w:val="00E16291"/>
    <w:rsid w:val="00E42D7C"/>
    <w:rsid w:val="00E87414"/>
    <w:rsid w:val="00EA473B"/>
    <w:rsid w:val="00EA52F1"/>
    <w:rsid w:val="00ED26C2"/>
    <w:rsid w:val="00F0317C"/>
    <w:rsid w:val="00F3204D"/>
    <w:rsid w:val="00F33E31"/>
    <w:rsid w:val="00F50AFB"/>
    <w:rsid w:val="00F52B81"/>
    <w:rsid w:val="00F92F91"/>
    <w:rsid w:val="00FB0C1E"/>
    <w:rsid w:val="00FB6044"/>
    <w:rsid w:val="00FF4676"/>
    <w:rsid w:val="0A864FB0"/>
    <w:rsid w:val="6D837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541EBA"/>
  <w15:docId w15:val="{73E908C3-1073-4663-AD31-D39711748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Times New Roman" w:hAnsi="Times New Roman"/>
      <w:sz w:val="28"/>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372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820"/>
      </w:tabs>
      <w:spacing w:before="200" w:after="100"/>
      <w:ind w:left="720" w:hanging="720"/>
    </w:pPr>
    <w:rPr>
      <w:rFonts w:ascii="Tahoma" w:hAnsi="Tahoma"/>
      <w:sz w:val="22"/>
    </w:rPr>
  </w:style>
  <w:style w:type="paragraph" w:styleId="TOC2">
    <w:name w:val="toc 2"/>
    <w:basedOn w:val="Normal"/>
    <w:next w:val="Normal"/>
    <w:uiPriority w:val="39"/>
    <w:unhideWhenUsed/>
    <w:qFormat/>
    <w:pPr>
      <w:spacing w:after="100"/>
      <w:ind w:left="280"/>
    </w:pPr>
  </w:style>
  <w:style w:type="character" w:customStyle="1" w:styleId="fontstyle01">
    <w:name w:val="fontstyle01"/>
    <w:basedOn w:val="DefaultParagraphFont"/>
    <w:qFormat/>
    <w:rPr>
      <w:rFonts w:ascii="Tahoma" w:hAnsi="Tahoma" w:cs="Tahoma" w:hint="default"/>
      <w:b/>
      <w:bCs/>
      <w:color w:val="000000"/>
      <w:sz w:val="22"/>
      <w:szCs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spacing w:before="120" w:after="120"/>
      <w:outlineLvl w:val="9"/>
    </w:pPr>
    <w:rPr>
      <w:rFonts w:ascii="Times New Roman" w:hAnsi="Times New Roman"/>
      <w:color w:val="auto"/>
      <w:sz w:val="32"/>
      <w:lang w:eastAsia="ja-JP"/>
    </w:rPr>
  </w:style>
  <w:style w:type="paragraph" w:styleId="ListParagraph">
    <w:name w:val="List Paragraph"/>
    <w:basedOn w:val="Normal"/>
    <w:uiPriority w:val="34"/>
    <w:qFormat/>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paragraph" w:customStyle="1" w:styleId="TOCHeading2">
    <w:name w:val="TOC Heading2"/>
    <w:basedOn w:val="Heading1"/>
    <w:next w:val="Normal"/>
    <w:uiPriority w:val="39"/>
    <w:unhideWhenUsed/>
    <w:qFormat/>
    <w:pPr>
      <w:spacing w:before="240" w:line="259" w:lineRule="auto"/>
      <w:outlineLvl w:val="9"/>
    </w:pPr>
    <w:rPr>
      <w:b w:val="0"/>
      <w:bCs w:val="0"/>
      <w:sz w:val="32"/>
      <w:szCs w:val="32"/>
    </w:rPr>
  </w:style>
  <w:style w:type="paragraph" w:styleId="TOCHeading">
    <w:name w:val="TOC Heading"/>
    <w:basedOn w:val="Heading1"/>
    <w:next w:val="Normal"/>
    <w:uiPriority w:val="39"/>
    <w:unhideWhenUsed/>
    <w:qFormat/>
    <w:rsid w:val="002B61D7"/>
    <w:pPr>
      <w:spacing w:before="240" w:line="259" w:lineRule="auto"/>
      <w:outlineLvl w:val="9"/>
    </w:pPr>
    <w:rPr>
      <w:b w:val="0"/>
      <w:bCs w:val="0"/>
      <w:sz w:val="32"/>
      <w:szCs w:val="32"/>
    </w:rPr>
  </w:style>
  <w:style w:type="paragraph" w:styleId="NormalWeb">
    <w:name w:val="Normal (Web)"/>
    <w:basedOn w:val="Normal"/>
    <w:uiPriority w:val="99"/>
    <w:semiHidden/>
    <w:unhideWhenUsed/>
    <w:rsid w:val="00856196"/>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856196"/>
    <w:rPr>
      <w:b/>
      <w:bCs/>
    </w:rPr>
  </w:style>
  <w:style w:type="character" w:customStyle="1" w:styleId="Heading3Char">
    <w:name w:val="Heading 3 Char"/>
    <w:basedOn w:val="DefaultParagraphFont"/>
    <w:link w:val="Heading3"/>
    <w:uiPriority w:val="9"/>
    <w:semiHidden/>
    <w:rsid w:val="008C372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95661">
      <w:bodyDiv w:val="1"/>
      <w:marLeft w:val="0"/>
      <w:marRight w:val="0"/>
      <w:marTop w:val="0"/>
      <w:marBottom w:val="0"/>
      <w:divBdr>
        <w:top w:val="none" w:sz="0" w:space="0" w:color="auto"/>
        <w:left w:val="none" w:sz="0" w:space="0" w:color="auto"/>
        <w:bottom w:val="none" w:sz="0" w:space="0" w:color="auto"/>
        <w:right w:val="none" w:sz="0" w:space="0" w:color="auto"/>
      </w:divBdr>
    </w:div>
    <w:div w:id="113720369">
      <w:bodyDiv w:val="1"/>
      <w:marLeft w:val="0"/>
      <w:marRight w:val="0"/>
      <w:marTop w:val="0"/>
      <w:marBottom w:val="0"/>
      <w:divBdr>
        <w:top w:val="none" w:sz="0" w:space="0" w:color="auto"/>
        <w:left w:val="none" w:sz="0" w:space="0" w:color="auto"/>
        <w:bottom w:val="none" w:sz="0" w:space="0" w:color="auto"/>
        <w:right w:val="none" w:sz="0" w:space="0" w:color="auto"/>
      </w:divBdr>
    </w:div>
    <w:div w:id="307827347">
      <w:bodyDiv w:val="1"/>
      <w:marLeft w:val="0"/>
      <w:marRight w:val="0"/>
      <w:marTop w:val="0"/>
      <w:marBottom w:val="0"/>
      <w:divBdr>
        <w:top w:val="none" w:sz="0" w:space="0" w:color="auto"/>
        <w:left w:val="none" w:sz="0" w:space="0" w:color="auto"/>
        <w:bottom w:val="none" w:sz="0" w:space="0" w:color="auto"/>
        <w:right w:val="none" w:sz="0" w:space="0" w:color="auto"/>
      </w:divBdr>
    </w:div>
    <w:div w:id="456409664">
      <w:bodyDiv w:val="1"/>
      <w:marLeft w:val="0"/>
      <w:marRight w:val="0"/>
      <w:marTop w:val="0"/>
      <w:marBottom w:val="0"/>
      <w:divBdr>
        <w:top w:val="none" w:sz="0" w:space="0" w:color="auto"/>
        <w:left w:val="none" w:sz="0" w:space="0" w:color="auto"/>
        <w:bottom w:val="none" w:sz="0" w:space="0" w:color="auto"/>
        <w:right w:val="none" w:sz="0" w:space="0" w:color="auto"/>
      </w:divBdr>
    </w:div>
    <w:div w:id="1373725257">
      <w:bodyDiv w:val="1"/>
      <w:marLeft w:val="0"/>
      <w:marRight w:val="0"/>
      <w:marTop w:val="0"/>
      <w:marBottom w:val="0"/>
      <w:divBdr>
        <w:top w:val="none" w:sz="0" w:space="0" w:color="auto"/>
        <w:left w:val="none" w:sz="0" w:space="0" w:color="auto"/>
        <w:bottom w:val="none" w:sz="0" w:space="0" w:color="auto"/>
        <w:right w:val="none" w:sz="0" w:space="0" w:color="auto"/>
      </w:divBdr>
    </w:div>
    <w:div w:id="1836995618">
      <w:bodyDiv w:val="1"/>
      <w:marLeft w:val="0"/>
      <w:marRight w:val="0"/>
      <w:marTop w:val="0"/>
      <w:marBottom w:val="0"/>
      <w:divBdr>
        <w:top w:val="none" w:sz="0" w:space="0" w:color="auto"/>
        <w:left w:val="none" w:sz="0" w:space="0" w:color="auto"/>
        <w:bottom w:val="none" w:sz="0" w:space="0" w:color="auto"/>
        <w:right w:val="none" w:sz="0" w:space="0" w:color="auto"/>
      </w:divBdr>
    </w:div>
    <w:div w:id="2015692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Fpoly\05.SQL%20Server\SQLServer\SQL%20Server\Assignment%20COM203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07D07-AB28-4D68-BF7F-15AABECB9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COM2034 Template.dotx</Template>
  <TotalTime>5</TotalTime>
  <Pages>7</Pages>
  <Words>311</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Quyen</dc:creator>
  <cp:lastModifiedBy>Vuong Hoang</cp:lastModifiedBy>
  <cp:revision>3</cp:revision>
  <dcterms:created xsi:type="dcterms:W3CDTF">2024-10-12T08:36:00Z</dcterms:created>
  <dcterms:modified xsi:type="dcterms:W3CDTF">2024-10-12T08:40:00Z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387BA90D5B9F4B158545ACC8C1E11CC4_13</vt:lpwstr>
  </property>
  <property fmtid="{D5CDD505-2E9C-101B-9397-08002B2CF9AE}" pid="4" name="GrammarlyDocumentId">
    <vt:lpwstr>bd34efc65e9ef9c1bd69c32cd32216121d73e2d38bebecfcfa747baacec739ee</vt:lpwstr>
  </property>
</Properties>
</file>